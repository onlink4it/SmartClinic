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E46" w:rsidRDefault="00F47485">
      <w:pPr>
        <w:pStyle w:val="Title"/>
      </w:pPr>
      <w:r>
        <w:t xml:space="preserve">Certificate Of </w:t>
      </w:r>
      <w:r>
        <w:rPr>
          <w:noProof/>
          <w:lang w:eastAsia="en-US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51069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9198864" cy="6867144"/>
                <wp:effectExtent l="0" t="0" r="2540" b="0"/>
                <wp:wrapNone/>
                <wp:docPr id="4" name="Background" descr="Background Graphic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3" name="Rays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4" name="Black border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ular borde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5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F4E46" w:rsidRDefault="009F4E4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Background" o:spid="_x0000_s1026" alt="Background Graphic&#10;" style="position:absolute;left:0;text-align:left;margin-left:0;margin-top:0;width:724.3pt;height:540.7pt;z-index:-251665411;mso-position-horizontal:center;mso-position-horizontal-relative:page;mso-position-vertical:center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I1gFAIAQglUA&#10;AGgSrAIAQAjBKgAALB/rY8a7Cz8AANQIVgEAIIRgFQAAmgSrAAAQQrAKAADLx/qY8e7CDwAANYJV&#10;AAAIIVgFAIAmwSoAAIQQrAIAwPK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ays" o:spid="_x0000_s1027" type="#_x0000_t75" style="position:absolute;width:92011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">
                  <v:imagedata r:id="rId11" o:title=""/>
                  <v:path arrowok="t"/>
                </v:shape>
                <v:shape id="Black border" o:spid="_x0000_s1028" type="#_x0000_t75" style="position:absolute;left:95;width:91821;height:68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">
                  <v:imagedata r:id="rId12" o:title=""/>
                  <v:path arrowok="t"/>
                </v:shape>
                <v:rect id="Rectangular border" o:spid="_x0000_s1029" style="position:absolute;left:1809;top:1619;width:88341;height:65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" filled="f" strokecolor="#653a95 [3208]" strokeweight="6.5pt">
                  <v:textbox>
                    <w:txbxContent>
                      <w:p w:rsidR="009F4E46" w:rsidRDefault="009F4E46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t>Participation</w:t>
      </w:r>
    </w:p>
    <w:p w:rsidR="009F4E46" w:rsidRDefault="002516EF">
      <w:pPr>
        <w:pStyle w:val="Name"/>
      </w:pPr>
      <w:r>
        <w:t>Mazen Adel El-Helw</w:t>
      </w:r>
    </w:p>
    <w:p w:rsidR="009F4E46" w:rsidRDefault="002516EF" w:rsidP="002516EF">
      <w:r>
        <w:t xml:space="preserve">Has attended to </w:t>
      </w:r>
    </w:p>
    <w:p w:rsidR="009F4E46" w:rsidRDefault="002516EF">
      <w:pPr>
        <w:pStyle w:val="Organization"/>
        <w:spacing w:after="0"/>
      </w:pPr>
      <w:r>
        <w:t>[CISCO Network Practical Training]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Award seal and signature"/>
      </w:tblPr>
      <w:tblGrid>
        <w:gridCol w:w="3123"/>
        <w:gridCol w:w="927"/>
        <w:gridCol w:w="8622"/>
      </w:tblGrid>
      <w:tr w:rsidR="009F4E46">
        <w:trPr>
          <w:trHeight w:val="3024"/>
        </w:trPr>
        <w:tc>
          <w:tcPr>
            <w:tcW w:w="3123" w:type="dxa"/>
            <w:vAlign w:val="center"/>
          </w:tcPr>
          <w:p w:rsidR="009F4E46" w:rsidRDefault="00055D3E">
            <w:pPr>
              <w:spacing w:after="0" w:line="240" w:lineRule="auto"/>
            </w:pPr>
            <w:bookmarkStart w:id="0" w:name="_GoBack"/>
            <w:r>
              <w:rPr>
                <w:noProof/>
                <w:lang w:eastAsia="en-US"/>
              </w:rPr>
              <w:drawing>
                <wp:inline distT="0" distB="0" distL="0" distR="0" wp14:anchorId="3DC62B23" wp14:editId="7671B59A">
                  <wp:extent cx="1695450" cy="1695450"/>
                  <wp:effectExtent l="19050" t="19050" r="19050" b="190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n-link-5et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351230"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927" w:type="dxa"/>
          </w:tcPr>
          <w:p w:rsidR="009F4E46" w:rsidRDefault="002516EF">
            <w:pPr>
              <w:spacing w:after="0" w:line="240" w:lineRule="auto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2962275</wp:posOffset>
                  </wp:positionH>
                  <wp:positionV relativeFrom="paragraph">
                    <wp:posOffset>4743450</wp:posOffset>
                  </wp:positionV>
                  <wp:extent cx="1714500" cy="17145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n-link-5et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622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ate and signature"/>
            </w:tblPr>
            <w:tblGrid>
              <w:gridCol w:w="2412"/>
              <w:gridCol w:w="6192"/>
            </w:tblGrid>
            <w:tr w:rsidR="009F4E46">
              <w:trPr>
                <w:trHeight w:val="1377"/>
                <w:jc w:val="right"/>
              </w:trPr>
              <w:tc>
                <w:tcPr>
                  <w:tcW w:w="2412" w:type="dxa"/>
                  <w:vAlign w:val="bottom"/>
                </w:tcPr>
                <w:p w:rsidR="009F4E46" w:rsidRDefault="00F47485">
                  <w:pPr>
                    <w:pStyle w:val="SigHeading"/>
                    <w:spacing w:line="240" w:lineRule="auto"/>
                    <w:jc w:val="center"/>
                  </w:pPr>
                  <w:r>
                    <w:t>Presented By:</w:t>
                  </w:r>
                </w:p>
              </w:tc>
              <w:tc>
                <w:tcPr>
                  <w:tcW w:w="6192" w:type="dxa"/>
                  <w:vAlign w:val="bottom"/>
                </w:tcPr>
                <w:p w:rsidR="009F4E46" w:rsidRDefault="002516EF">
                  <w:pPr>
                    <w:pStyle w:val="Signature"/>
                    <w:jc w:val="center"/>
                  </w:pPr>
                  <w:r>
                    <w:t>CEO: Ahmed El-Khayyat</w:t>
                  </w:r>
                </w:p>
              </w:tc>
            </w:tr>
            <w:tr w:rsidR="009F4E46">
              <w:trPr>
                <w:trHeight w:val="1150"/>
                <w:jc w:val="right"/>
              </w:trPr>
              <w:tc>
                <w:tcPr>
                  <w:tcW w:w="2412" w:type="dxa"/>
                  <w:vAlign w:val="bottom"/>
                </w:tcPr>
                <w:p w:rsidR="009F4E46" w:rsidRDefault="00F47485">
                  <w:pPr>
                    <w:pStyle w:val="SigHeading"/>
                    <w:spacing w:line="240" w:lineRule="auto"/>
                    <w:jc w:val="center"/>
                  </w:pPr>
                  <w:r>
                    <w:t>On This Day:</w:t>
                  </w:r>
                </w:p>
              </w:tc>
              <w:sdt>
                <w:sdtPr>
                  <w:id w:val="-115761903"/>
                  <w:placeholder>
                    <w:docPart w:val="F751E9993B474AD69707932FDFEB691F"/>
                  </w:placeholder>
                  <w:date w:fullDate="2015-08-15T00:00:00Z">
                    <w:dateFormat w:val="MMMM d, 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6192" w:type="dxa"/>
                      <w:vAlign w:val="bottom"/>
                    </w:tcPr>
                    <w:p w:rsidR="009F4E46" w:rsidRDefault="002516EF">
                      <w:pPr>
                        <w:pStyle w:val="Signature"/>
                        <w:jc w:val="center"/>
                      </w:pPr>
                      <w:r>
                        <w:t>August 15, 2015</w:t>
                      </w:r>
                    </w:p>
                  </w:tc>
                </w:sdtContent>
              </w:sdt>
            </w:tr>
          </w:tbl>
          <w:p w:rsidR="009F4E46" w:rsidRDefault="009F4E46">
            <w:pPr>
              <w:spacing w:after="0" w:line="240" w:lineRule="auto"/>
            </w:pPr>
          </w:p>
        </w:tc>
      </w:tr>
    </w:tbl>
    <w:p w:rsidR="009F4E46" w:rsidRDefault="009F4E46">
      <w:pPr>
        <w:spacing w:after="0" w:line="200" w:lineRule="exact"/>
      </w:pPr>
    </w:p>
    <w:sectPr w:rsidR="009F4E46">
      <w:pgSz w:w="15840" w:h="12240" w:orient="landscape"/>
      <w:pgMar w:top="2160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56E" w:rsidRDefault="00DF456E">
      <w:pPr>
        <w:spacing w:after="0" w:line="240" w:lineRule="auto"/>
      </w:pPr>
      <w:r>
        <w:separator/>
      </w:r>
    </w:p>
  </w:endnote>
  <w:endnote w:type="continuationSeparator" w:id="0">
    <w:p w:rsidR="00DF456E" w:rsidRDefault="00DF4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lantagenet Cherokee">
    <w:altName w:val="Gadugi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56E" w:rsidRDefault="00DF456E">
      <w:pPr>
        <w:spacing w:after="0" w:line="240" w:lineRule="auto"/>
      </w:pPr>
      <w:r>
        <w:separator/>
      </w:r>
    </w:p>
  </w:footnote>
  <w:footnote w:type="continuationSeparator" w:id="0">
    <w:p w:rsidR="00DF456E" w:rsidRDefault="00DF45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45F"/>
    <w:rsid w:val="00055D3E"/>
    <w:rsid w:val="002516EF"/>
    <w:rsid w:val="003B345F"/>
    <w:rsid w:val="004230F1"/>
    <w:rsid w:val="009F4E46"/>
    <w:rsid w:val="00DF456E"/>
    <w:rsid w:val="00F4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2C5C7"/>
  <w15:docId w15:val="{06FDF2E2-25F0-42C3-8703-BCBF2AF78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53A95" w:themeColor="accent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53A95" w:themeColor="accent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uiPriority w:val="1"/>
    <w:qFormat/>
    <w:pPr>
      <w:pBdr>
        <w:bottom w:val="single" w:sz="8" w:space="1" w:color="A18F8F" w:themeColor="text2" w:themeTint="99"/>
      </w:pBdr>
      <w:spacing w:before="300" w:line="240" w:lineRule="auto"/>
    </w:pPr>
    <w:rPr>
      <w:sz w:val="114"/>
      <w:szCs w:val="114"/>
    </w:rPr>
  </w:style>
  <w:style w:type="paragraph" w:styleId="Signature">
    <w:name w:val="Signature"/>
    <w:basedOn w:val="Normal"/>
    <w:link w:val="SignatureChar"/>
    <w:uiPriority w:val="1"/>
    <w:unhideWhenUsed/>
    <w:qFormat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SignatureChar">
    <w:name w:val="Signature Char"/>
    <w:basedOn w:val="DefaultParagraphFont"/>
    <w:link w:val="Signature"/>
    <w:uiPriority w:val="1"/>
    <w:rPr>
      <w:rFonts w:ascii="Segoe Print" w:hAnsi="Segoe Print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>
        <w:top w:val="single" w:sz="8" w:space="5" w:color="A18F8F" w:themeColor="text2" w:themeTint="99"/>
        <w:bottom w:val="single" w:sz="8" w:space="5" w:color="A18F8F" w:themeColor="text2" w:themeTint="99"/>
      </w:pBdr>
      <w:spacing w:after="1000" w:line="240" w:lineRule="auto"/>
    </w:pPr>
    <w:rPr>
      <w:rFonts w:asciiTheme="majorHAnsi" w:eastAsiaTheme="majorEastAsia" w:hAnsiTheme="majorHAnsi" w:cstheme="majorBidi"/>
      <w:b/>
      <w:bCs/>
      <w:caps/>
      <w:color w:val="653A95" w:themeColor="accent5"/>
      <w:sz w:val="68"/>
      <w:szCs w:val="68"/>
      <w14:textOutline w14:w="12700" w14:cap="sq" w14:cmpd="sng" w14:algn="ctr">
        <w14:noFill/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color w:val="653A95" w:themeColor="accent5"/>
      <w:sz w:val="68"/>
      <w:szCs w:val="68"/>
      <w14:textOutline w14:w="12700" w14:cap="sq" w14:cmpd="sng" w14:algn="ctr">
        <w14:noFill/>
        <w14:prstDash w14:val="solid"/>
        <w14:miter w14:lim="800000"/>
      </w14:textOutline>
    </w:rPr>
  </w:style>
  <w:style w:type="paragraph" w:customStyle="1" w:styleId="Organization">
    <w:name w:val="Organization"/>
    <w:basedOn w:val="Normal"/>
    <w:uiPriority w:val="1"/>
    <w:qFormat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Normal"/>
    <w:next w:val="Normal"/>
    <w:uiPriority w:val="1"/>
    <w:qFormat/>
    <w:pPr>
      <w:spacing w:before="160" w:after="0"/>
      <w:jc w:val="left"/>
    </w:pPr>
    <w:rPr>
      <w:caps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eastAsiaTheme="majorEastAsia" w:hAnsiTheme="majorHAnsi" w:cstheme="majorBidi"/>
      <w:color w:val="653A95" w:themeColor="accent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653A95" w:themeColor="accent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K\AppData\Roaming\Microsoft\Templates\Certificate%20of%20particip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751E9993B474AD69707932FDFEB6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B128CF-D694-4405-BA7B-7EC942B53624}"/>
      </w:docPartPr>
      <w:docPartBody>
        <w:p w:rsidR="00000000" w:rsidRDefault="00E50EB2">
          <w:pPr>
            <w:pStyle w:val="F751E9993B474AD69707932FDFEB691F"/>
          </w:pPr>
          <w:r>
            <w:t>[Click to select a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lantagenet Cherokee">
    <w:altName w:val="Gadugi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EB2"/>
    <w:rsid w:val="00E5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5E305DD90B4CF991C480626E1AFC4D">
    <w:name w:val="245E305DD90B4CF991C480626E1AFC4D"/>
  </w:style>
  <w:style w:type="paragraph" w:customStyle="1" w:styleId="4DAFB42BA02E4EE6BF7D424DDFF31CF0">
    <w:name w:val="4DAFB42BA02E4EE6BF7D424DDFF31CF0"/>
  </w:style>
  <w:style w:type="paragraph" w:customStyle="1" w:styleId="DA9B4826CA244414B9ACFE3988CA14FA">
    <w:name w:val="DA9B4826CA244414B9ACFE3988CA14F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00A1C11D144449C81A28B35722820D8">
    <w:name w:val="700A1C11D144449C81A28B35722820D8"/>
  </w:style>
  <w:style w:type="paragraph" w:customStyle="1" w:styleId="DF547F5077884A7E892A538B41E7EAC6">
    <w:name w:val="DF547F5077884A7E892A538B41E7EAC6"/>
  </w:style>
  <w:style w:type="paragraph" w:customStyle="1" w:styleId="F751E9993B474AD69707932FDFEB691F">
    <w:name w:val="F751E9993B474AD69707932FDFEB69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12FC6-A41E-4C7B-9850-F0239BB5A7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324513-8EBD-4D77-BA35-C29CD6320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Certificate of participation.dotx</Template>
  <TotalTime>31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Ahmed El-Khayyat</dc:creator>
  <cp:keywords/>
  <cp:lastModifiedBy>Ahmed El-Khayyat</cp:lastModifiedBy>
  <cp:revision>1</cp:revision>
  <dcterms:created xsi:type="dcterms:W3CDTF">2016-12-29T10:01:00Z</dcterms:created>
  <dcterms:modified xsi:type="dcterms:W3CDTF">2016-12-29T10:33:00Z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TC028051429991</vt:lpwstr>
  </property>
</Properties>
</file>